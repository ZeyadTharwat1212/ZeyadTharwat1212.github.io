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E44E87" w:rsidRPr="00BF0B3B" w:rsidSect="00932980">
      <w:pgSz w:w="11906" w:h="16838"/>
      <w:pgMar w:top="284" w:right="680" w:bottom="0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okrofi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abute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CS Jeddah S_U striped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Kharashi Diwani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44587"/>
    <w:multiLevelType w:val="hybridMultilevel"/>
    <w:tmpl w:val="932EC196"/>
    <w:lvl w:ilvl="0" w:tplc="7CEE476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D44"/>
    <w:rsid w:val="00017A61"/>
    <w:rsid w:val="000262F6"/>
    <w:rsid w:val="00042566"/>
    <w:rsid w:val="000859DF"/>
    <w:rsid w:val="00095E3A"/>
    <w:rsid w:val="000B6722"/>
    <w:rsid w:val="000C21F2"/>
    <w:rsid w:val="000E3A1B"/>
    <w:rsid w:val="00104D24"/>
    <w:rsid w:val="00137B8D"/>
    <w:rsid w:val="001B354E"/>
    <w:rsid w:val="001C65C1"/>
    <w:rsid w:val="001E2241"/>
    <w:rsid w:val="001E3B7F"/>
    <w:rsid w:val="00214C0D"/>
    <w:rsid w:val="002355AA"/>
    <w:rsid w:val="002373CC"/>
    <w:rsid w:val="002674FC"/>
    <w:rsid w:val="0028029D"/>
    <w:rsid w:val="002B3C8D"/>
    <w:rsid w:val="002B5452"/>
    <w:rsid w:val="002F2683"/>
    <w:rsid w:val="00325931"/>
    <w:rsid w:val="003333A3"/>
    <w:rsid w:val="003A31B1"/>
    <w:rsid w:val="003C739E"/>
    <w:rsid w:val="0043557B"/>
    <w:rsid w:val="00442353"/>
    <w:rsid w:val="00451C96"/>
    <w:rsid w:val="00471056"/>
    <w:rsid w:val="00491086"/>
    <w:rsid w:val="004A3F4D"/>
    <w:rsid w:val="00505CAB"/>
    <w:rsid w:val="00524B63"/>
    <w:rsid w:val="00524EEF"/>
    <w:rsid w:val="005441C1"/>
    <w:rsid w:val="005468C4"/>
    <w:rsid w:val="00552407"/>
    <w:rsid w:val="00553378"/>
    <w:rsid w:val="005D738E"/>
    <w:rsid w:val="005E3999"/>
    <w:rsid w:val="005E7B62"/>
    <w:rsid w:val="005F2718"/>
    <w:rsid w:val="0061310E"/>
    <w:rsid w:val="006629B3"/>
    <w:rsid w:val="00672C73"/>
    <w:rsid w:val="00683A6E"/>
    <w:rsid w:val="00695D78"/>
    <w:rsid w:val="006B5E73"/>
    <w:rsid w:val="006D7D7C"/>
    <w:rsid w:val="006E4F25"/>
    <w:rsid w:val="0072268D"/>
    <w:rsid w:val="0074627F"/>
    <w:rsid w:val="00776871"/>
    <w:rsid w:val="007B58B2"/>
    <w:rsid w:val="007C4B2E"/>
    <w:rsid w:val="007E2232"/>
    <w:rsid w:val="00832E65"/>
    <w:rsid w:val="00840E72"/>
    <w:rsid w:val="00892234"/>
    <w:rsid w:val="00893D44"/>
    <w:rsid w:val="008A2C5F"/>
    <w:rsid w:val="008E23D6"/>
    <w:rsid w:val="008F4D96"/>
    <w:rsid w:val="008F7BC3"/>
    <w:rsid w:val="00924A3C"/>
    <w:rsid w:val="00932980"/>
    <w:rsid w:val="009F7CB5"/>
    <w:rsid w:val="00A01C72"/>
    <w:rsid w:val="00A1461B"/>
    <w:rsid w:val="00A961B1"/>
    <w:rsid w:val="00AA17B2"/>
    <w:rsid w:val="00AC3D04"/>
    <w:rsid w:val="00B02E26"/>
    <w:rsid w:val="00B23238"/>
    <w:rsid w:val="00B57BDD"/>
    <w:rsid w:val="00B96886"/>
    <w:rsid w:val="00BC1559"/>
    <w:rsid w:val="00BE2CFC"/>
    <w:rsid w:val="00BF0B3B"/>
    <w:rsid w:val="00C105D6"/>
    <w:rsid w:val="00C518F3"/>
    <w:rsid w:val="00CF0F93"/>
    <w:rsid w:val="00D13FE4"/>
    <w:rsid w:val="00D33038"/>
    <w:rsid w:val="00D556A4"/>
    <w:rsid w:val="00D83C5D"/>
    <w:rsid w:val="00DC2B43"/>
    <w:rsid w:val="00DE5461"/>
    <w:rsid w:val="00DF4BA4"/>
    <w:rsid w:val="00E04F50"/>
    <w:rsid w:val="00E41881"/>
    <w:rsid w:val="00E44E87"/>
    <w:rsid w:val="00E46DAF"/>
    <w:rsid w:val="00F10C33"/>
    <w:rsid w:val="00F541C8"/>
    <w:rsid w:val="00F56635"/>
    <w:rsid w:val="00F72612"/>
    <w:rsid w:val="00F77B89"/>
    <w:rsid w:val="00FE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10C33"/>
    <w:rPr>
      <w:sz w:val="24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24A3C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924A3C"/>
    <w:rPr>
      <w:rFonts w:ascii="Tahoma" w:hAnsi="Tahoma" w:cs="Tahoma"/>
      <w:sz w:val="18"/>
      <w:szCs w:val="18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10C33"/>
    <w:rPr>
      <w:sz w:val="24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24A3C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924A3C"/>
    <w:rPr>
      <w:rFonts w:ascii="Tahoma" w:hAnsi="Tahoma" w:cs="Tahoma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فارغ</Template>
  <TotalTime>1</TotalTime>
  <Pages>1</Pages>
  <Words>221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ببب</vt:lpstr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cp:lastPrinted>2025-05-28T06:15:00Z</cp:lastPrinted>
  <dcterms:created xsi:type="dcterms:W3CDTF">2025-05-28T06:10:00Z</dcterms:created>
  <dcterms:modified xsi:type="dcterms:W3CDTF">2025-05-28T06:15:00Z</dcterms:modified>
</cp:coreProperties>
</file>