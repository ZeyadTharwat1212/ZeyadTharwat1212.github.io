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KATEB-BODY-->
    <w:sectPr w:rsidR="009D3C48" w:rsidRPr="001E6156" w:rsidSect="00A74DDA">
      <w:pgSz w:w="11906" w:h="16838" w:code="9"/>
      <w:pgMar w:top="709" w:right="1021" w:bottom="567" w:left="1021" w:header="709" w:footer="709" w:gutter="0"/>
      <w:pgBorders w:offsetFrom="page">
        <w:top w:val="triangles" w:sz="20" w:space="24" w:color="auto"/>
        <w:left w:val="triangles" w:sz="20" w:space="24" w:color="auto"/>
        <w:bottom w:val="triangles" w:sz="20" w:space="24" w:color="auto"/>
        <w:right w:val="triangles" w:sz="20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F_Jedda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Hotha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Kharashi Diwani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Battouta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AWI-3-5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EB4"/>
    <w:rsid w:val="00047D87"/>
    <w:rsid w:val="00065765"/>
    <w:rsid w:val="000717BD"/>
    <w:rsid w:val="00072E85"/>
    <w:rsid w:val="00090BBF"/>
    <w:rsid w:val="000B1C41"/>
    <w:rsid w:val="000D3590"/>
    <w:rsid w:val="00112F4C"/>
    <w:rsid w:val="0012761D"/>
    <w:rsid w:val="00145711"/>
    <w:rsid w:val="00161280"/>
    <w:rsid w:val="001668CE"/>
    <w:rsid w:val="00176C13"/>
    <w:rsid w:val="001A2A37"/>
    <w:rsid w:val="001A747C"/>
    <w:rsid w:val="001B3ED5"/>
    <w:rsid w:val="001D70CA"/>
    <w:rsid w:val="001E5609"/>
    <w:rsid w:val="001E5F9C"/>
    <w:rsid w:val="001E6156"/>
    <w:rsid w:val="00202EF1"/>
    <w:rsid w:val="00233748"/>
    <w:rsid w:val="00274660"/>
    <w:rsid w:val="00276ED4"/>
    <w:rsid w:val="00277240"/>
    <w:rsid w:val="00282667"/>
    <w:rsid w:val="00290DEF"/>
    <w:rsid w:val="002A3B73"/>
    <w:rsid w:val="002C3893"/>
    <w:rsid w:val="002D4C26"/>
    <w:rsid w:val="002E7EB4"/>
    <w:rsid w:val="0030713E"/>
    <w:rsid w:val="0032715C"/>
    <w:rsid w:val="00351525"/>
    <w:rsid w:val="00365290"/>
    <w:rsid w:val="00374EBB"/>
    <w:rsid w:val="00383D43"/>
    <w:rsid w:val="00385ED0"/>
    <w:rsid w:val="00394487"/>
    <w:rsid w:val="003B53BF"/>
    <w:rsid w:val="003F6657"/>
    <w:rsid w:val="00405750"/>
    <w:rsid w:val="00414D4A"/>
    <w:rsid w:val="0046246C"/>
    <w:rsid w:val="004630C8"/>
    <w:rsid w:val="00464617"/>
    <w:rsid w:val="00485E9D"/>
    <w:rsid w:val="004A3D48"/>
    <w:rsid w:val="004A5C14"/>
    <w:rsid w:val="004C5765"/>
    <w:rsid w:val="004D5F61"/>
    <w:rsid w:val="004D6E39"/>
    <w:rsid w:val="0054393A"/>
    <w:rsid w:val="00554A2A"/>
    <w:rsid w:val="005552D2"/>
    <w:rsid w:val="00584C7A"/>
    <w:rsid w:val="00586B21"/>
    <w:rsid w:val="005A04E3"/>
    <w:rsid w:val="005E03C3"/>
    <w:rsid w:val="005E0AD2"/>
    <w:rsid w:val="00600CF0"/>
    <w:rsid w:val="00603C7F"/>
    <w:rsid w:val="00607DED"/>
    <w:rsid w:val="00645B63"/>
    <w:rsid w:val="00652676"/>
    <w:rsid w:val="00657824"/>
    <w:rsid w:val="00667974"/>
    <w:rsid w:val="00673F56"/>
    <w:rsid w:val="006835FC"/>
    <w:rsid w:val="0069152E"/>
    <w:rsid w:val="0069773E"/>
    <w:rsid w:val="006B331F"/>
    <w:rsid w:val="006D1260"/>
    <w:rsid w:val="006D5DCF"/>
    <w:rsid w:val="006F15D0"/>
    <w:rsid w:val="006F4E93"/>
    <w:rsid w:val="00711C10"/>
    <w:rsid w:val="007360CF"/>
    <w:rsid w:val="007730C7"/>
    <w:rsid w:val="007750E3"/>
    <w:rsid w:val="00776575"/>
    <w:rsid w:val="00781CC2"/>
    <w:rsid w:val="00792681"/>
    <w:rsid w:val="007A0E0E"/>
    <w:rsid w:val="007C254B"/>
    <w:rsid w:val="007E4921"/>
    <w:rsid w:val="0080341F"/>
    <w:rsid w:val="00805C27"/>
    <w:rsid w:val="00824AE0"/>
    <w:rsid w:val="008300CD"/>
    <w:rsid w:val="0083239E"/>
    <w:rsid w:val="00836473"/>
    <w:rsid w:val="00845409"/>
    <w:rsid w:val="008734AC"/>
    <w:rsid w:val="008A3645"/>
    <w:rsid w:val="008A7FDA"/>
    <w:rsid w:val="008C59EA"/>
    <w:rsid w:val="008D49E6"/>
    <w:rsid w:val="008E64BC"/>
    <w:rsid w:val="0090564D"/>
    <w:rsid w:val="00924936"/>
    <w:rsid w:val="00940D83"/>
    <w:rsid w:val="00942CEE"/>
    <w:rsid w:val="00953A84"/>
    <w:rsid w:val="00991B6D"/>
    <w:rsid w:val="00994267"/>
    <w:rsid w:val="00994A8F"/>
    <w:rsid w:val="009A5033"/>
    <w:rsid w:val="009D3C48"/>
    <w:rsid w:val="00A1196A"/>
    <w:rsid w:val="00A3610D"/>
    <w:rsid w:val="00A530C9"/>
    <w:rsid w:val="00A60D1B"/>
    <w:rsid w:val="00A64AEB"/>
    <w:rsid w:val="00A66963"/>
    <w:rsid w:val="00A74AD6"/>
    <w:rsid w:val="00A74DDA"/>
    <w:rsid w:val="00A763A6"/>
    <w:rsid w:val="00A8384C"/>
    <w:rsid w:val="00A85F3F"/>
    <w:rsid w:val="00AF36C5"/>
    <w:rsid w:val="00B05B1B"/>
    <w:rsid w:val="00B11EAE"/>
    <w:rsid w:val="00B1485E"/>
    <w:rsid w:val="00B33FB8"/>
    <w:rsid w:val="00B43D70"/>
    <w:rsid w:val="00B461AD"/>
    <w:rsid w:val="00B523DB"/>
    <w:rsid w:val="00B71679"/>
    <w:rsid w:val="00B74DA0"/>
    <w:rsid w:val="00B76E82"/>
    <w:rsid w:val="00B82011"/>
    <w:rsid w:val="00B822BD"/>
    <w:rsid w:val="00B83B3E"/>
    <w:rsid w:val="00B868AF"/>
    <w:rsid w:val="00B96668"/>
    <w:rsid w:val="00BB7A14"/>
    <w:rsid w:val="00BC3DC5"/>
    <w:rsid w:val="00BC6368"/>
    <w:rsid w:val="00BE1BE1"/>
    <w:rsid w:val="00BF4D7D"/>
    <w:rsid w:val="00C1468F"/>
    <w:rsid w:val="00C20768"/>
    <w:rsid w:val="00C22A6E"/>
    <w:rsid w:val="00C262A9"/>
    <w:rsid w:val="00C449B6"/>
    <w:rsid w:val="00C5270A"/>
    <w:rsid w:val="00C619DE"/>
    <w:rsid w:val="00C83F3C"/>
    <w:rsid w:val="00C92C14"/>
    <w:rsid w:val="00CC7311"/>
    <w:rsid w:val="00CC7332"/>
    <w:rsid w:val="00D10055"/>
    <w:rsid w:val="00D16509"/>
    <w:rsid w:val="00D32A94"/>
    <w:rsid w:val="00D40671"/>
    <w:rsid w:val="00D6084E"/>
    <w:rsid w:val="00D7359D"/>
    <w:rsid w:val="00DB2186"/>
    <w:rsid w:val="00DB22A7"/>
    <w:rsid w:val="00DD6C68"/>
    <w:rsid w:val="00E014E4"/>
    <w:rsid w:val="00E05CC5"/>
    <w:rsid w:val="00E17FF0"/>
    <w:rsid w:val="00E2189F"/>
    <w:rsid w:val="00E36499"/>
    <w:rsid w:val="00E43CAC"/>
    <w:rsid w:val="00E51577"/>
    <w:rsid w:val="00E529A1"/>
    <w:rsid w:val="00E54DB3"/>
    <w:rsid w:val="00E570E3"/>
    <w:rsid w:val="00E6475C"/>
    <w:rsid w:val="00E75E95"/>
    <w:rsid w:val="00EA08D4"/>
    <w:rsid w:val="00EB770A"/>
    <w:rsid w:val="00EE11BB"/>
    <w:rsid w:val="00EF15DA"/>
    <w:rsid w:val="00F018CB"/>
    <w:rsid w:val="00F306B7"/>
    <w:rsid w:val="00F343D5"/>
    <w:rsid w:val="00F55F61"/>
    <w:rsid w:val="00F57E62"/>
    <w:rsid w:val="00F61289"/>
    <w:rsid w:val="00F72C53"/>
    <w:rsid w:val="00F811F0"/>
    <w:rsid w:val="00F85B82"/>
    <w:rsid w:val="00F951A5"/>
    <w:rsid w:val="00F9660C"/>
    <w:rsid w:val="00FA3BFC"/>
    <w:rsid w:val="00FC503C"/>
    <w:rsid w:val="00FE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C3893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E7EB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rsid w:val="00C5270A"/>
    <w:rPr>
      <w:rFonts w:ascii="Tahoma" w:hAnsi="Tahoma"/>
      <w:sz w:val="18"/>
      <w:szCs w:val="18"/>
      <w:lang w:val="x-none" w:eastAsia="x-none"/>
    </w:rPr>
  </w:style>
  <w:style w:type="character" w:customStyle="1" w:styleId="Char">
    <w:name w:val="نص في بالون Char"/>
    <w:link w:val="a4"/>
    <w:rsid w:val="00C5270A"/>
    <w:rPr>
      <w:rFonts w:ascii="Tahoma" w:hAnsi="Tahoma" w:cs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C3893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E7EB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rsid w:val="00C5270A"/>
    <w:rPr>
      <w:rFonts w:ascii="Tahoma" w:hAnsi="Tahoma"/>
      <w:sz w:val="18"/>
      <w:szCs w:val="18"/>
      <w:lang w:val="x-none" w:eastAsia="x-none"/>
    </w:rPr>
  </w:style>
  <w:style w:type="character" w:customStyle="1" w:styleId="Char">
    <w:name w:val="نص في بالون Char"/>
    <w:link w:val="a4"/>
    <w:rsid w:val="00C5270A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ملف 1</Template>
  <TotalTime>11</TotalTime>
  <Pages>2</Pages>
  <Words>878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بسم الله الرحمن الرحيم</vt:lpstr>
    </vt:vector>
  </TitlesOfParts>
  <Company/>
  <LinksUpToDate>false</LinksUpToDate>
  <CharactersWithSpaces>4819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5</cp:revision>
  <cp:lastPrinted>2025-07-06T06:47:00Z</cp:lastPrinted>
  <dcterms:created xsi:type="dcterms:W3CDTF">2025-09-07T08:27:00Z</dcterms:created>
  <dcterms:modified xsi:type="dcterms:W3CDTF">2025-09-07T09:26:00Z</dcterms:modified>
</cp:coreProperties>
</file>