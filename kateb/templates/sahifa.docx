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4629A7" w:rsidRPr="004629A7" w:rsidSect="000D4AE5">
      <w:pgSz w:w="11906" w:h="16838"/>
      <w:pgMar w:top="1134" w:right="707" w:bottom="1134" w:left="226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93D"/>
    <w:rsid w:val="000D4AE5"/>
    <w:rsid w:val="000F79FF"/>
    <w:rsid w:val="001900C5"/>
    <w:rsid w:val="001A42CB"/>
    <w:rsid w:val="00240565"/>
    <w:rsid w:val="00245C65"/>
    <w:rsid w:val="003110B7"/>
    <w:rsid w:val="00324F60"/>
    <w:rsid w:val="003A040B"/>
    <w:rsid w:val="004123FE"/>
    <w:rsid w:val="004629A7"/>
    <w:rsid w:val="004A5356"/>
    <w:rsid w:val="004A5A15"/>
    <w:rsid w:val="005E00A7"/>
    <w:rsid w:val="006354EA"/>
    <w:rsid w:val="0075665B"/>
    <w:rsid w:val="007C0025"/>
    <w:rsid w:val="008059C2"/>
    <w:rsid w:val="00860BD6"/>
    <w:rsid w:val="00906382"/>
    <w:rsid w:val="00956A77"/>
    <w:rsid w:val="0096651F"/>
    <w:rsid w:val="009C7636"/>
    <w:rsid w:val="00CD2CC7"/>
    <w:rsid w:val="00D5693D"/>
    <w:rsid w:val="00E11A98"/>
    <w:rsid w:val="00E153A2"/>
    <w:rsid w:val="00E37615"/>
    <w:rsid w:val="00E7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E11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E11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M1" Type="http://schemas.openxmlformats.org/officeDocument/2006/relationships/image" Target="media/kmaster1.wmf"/><Relationship Id="rIdKM2" Type="http://schemas.openxmlformats.org/officeDocument/2006/relationships/image" Target="media/kmaster2.jpeg"/><Relationship Id="rIdKM3" Type="http://schemas.openxmlformats.org/officeDocument/2006/relationships/image" Target="media/kmaster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فارغ </Template>
  <TotalTime>43</TotalTime>
  <Pages>4</Pages>
  <Words>1028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2024-12-09T06:52:00Z</dcterms:created>
  <dcterms:modified xsi:type="dcterms:W3CDTF">2024-12-09T07:39:00Z</dcterms:modified>
</cp:coreProperties>
</file>