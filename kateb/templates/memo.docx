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8E7BE4" w:rsidRPr="00466E46" w:rsidSect="008E7BE4">
      <w:pgSz w:w="11906" w:h="16838" w:code="9"/>
      <w:pgMar w:top="851" w:right="1134" w:bottom="851" w:left="1134" w:header="709" w:footer="709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9"/>
    <w:rsid w:val="00000760"/>
    <w:rsid w:val="0003206B"/>
    <w:rsid w:val="000A4292"/>
    <w:rsid w:val="001279EF"/>
    <w:rsid w:val="00136E0B"/>
    <w:rsid w:val="00140D15"/>
    <w:rsid w:val="00153DF0"/>
    <w:rsid w:val="001668CE"/>
    <w:rsid w:val="00170B4D"/>
    <w:rsid w:val="001D708D"/>
    <w:rsid w:val="00203685"/>
    <w:rsid w:val="00206E90"/>
    <w:rsid w:val="002A614C"/>
    <w:rsid w:val="003424E3"/>
    <w:rsid w:val="00344EAC"/>
    <w:rsid w:val="00374DF3"/>
    <w:rsid w:val="00414D4A"/>
    <w:rsid w:val="004206D7"/>
    <w:rsid w:val="00466E46"/>
    <w:rsid w:val="004F3A58"/>
    <w:rsid w:val="005836F1"/>
    <w:rsid w:val="005D1124"/>
    <w:rsid w:val="005F0DBE"/>
    <w:rsid w:val="00626E13"/>
    <w:rsid w:val="0062719B"/>
    <w:rsid w:val="006467B1"/>
    <w:rsid w:val="0065778A"/>
    <w:rsid w:val="00663D23"/>
    <w:rsid w:val="006651BC"/>
    <w:rsid w:val="00672DA8"/>
    <w:rsid w:val="00675C47"/>
    <w:rsid w:val="00676B1D"/>
    <w:rsid w:val="007B5495"/>
    <w:rsid w:val="008442DD"/>
    <w:rsid w:val="008A0F79"/>
    <w:rsid w:val="008C7B43"/>
    <w:rsid w:val="008E7BE4"/>
    <w:rsid w:val="0091061C"/>
    <w:rsid w:val="009216DA"/>
    <w:rsid w:val="00923215"/>
    <w:rsid w:val="00937E82"/>
    <w:rsid w:val="00973E3B"/>
    <w:rsid w:val="00997B39"/>
    <w:rsid w:val="009C2654"/>
    <w:rsid w:val="009F172C"/>
    <w:rsid w:val="00A1133B"/>
    <w:rsid w:val="00A811B8"/>
    <w:rsid w:val="00AC189A"/>
    <w:rsid w:val="00AF3BE2"/>
    <w:rsid w:val="00BA6B66"/>
    <w:rsid w:val="00BF16EA"/>
    <w:rsid w:val="00C31BFD"/>
    <w:rsid w:val="00C93E3F"/>
    <w:rsid w:val="00CD4A4C"/>
    <w:rsid w:val="00D00223"/>
    <w:rsid w:val="00D31739"/>
    <w:rsid w:val="00DE0224"/>
    <w:rsid w:val="00E26CB6"/>
    <w:rsid w:val="00E7709C"/>
    <w:rsid w:val="00ED7578"/>
    <w:rsid w:val="00EF7D45"/>
    <w:rsid w:val="00F45786"/>
    <w:rsid w:val="00F60D2B"/>
    <w:rsid w:val="00F96687"/>
    <w:rsid w:val="00FA6207"/>
    <w:rsid w:val="00FE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1133B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B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1133B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ملف 1</Template>
  <TotalTime>11</TotalTime>
  <Pages>1</Pages>
  <Words>239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>2025-05-04T05:22:00Z</cp:lastPrinted>
  <dcterms:created xsi:type="dcterms:W3CDTF">2025-05-03T09:04:00Z</dcterms:created>
  <dcterms:modified xsi:type="dcterms:W3CDTF">2025-05-04T05:22:00Z</dcterms:modified>
</cp:coreProperties>
</file>