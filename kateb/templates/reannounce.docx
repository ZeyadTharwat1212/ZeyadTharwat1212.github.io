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CE50A3" w:rsidRPr="00993C95" w:rsidSect="008F183C">
      <w:pgSz w:w="11906" w:h="16838"/>
      <w:pgMar w:top="1134" w:right="707" w:bottom="1134" w:left="226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okrofi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Battout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Rasheeq">
    <w:panose1 w:val="02060803050605020204"/>
    <w:charset w:val="00"/>
    <w:family w:val="roman"/>
    <w:pitch w:val="variable"/>
    <w:sig w:usb0="800020AF" w:usb1="C000204A" w:usb2="00000008" w:usb3="00000000" w:csb0="00000041" w:csb1="00000000"/>
  </w:font>
  <w:font w:name="FS_Hilal_St_Fa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0A3"/>
    <w:rsid w:val="0000592E"/>
    <w:rsid w:val="000264C9"/>
    <w:rsid w:val="000422E0"/>
    <w:rsid w:val="000B0F57"/>
    <w:rsid w:val="000C7034"/>
    <w:rsid w:val="000D0397"/>
    <w:rsid w:val="000D3C8B"/>
    <w:rsid w:val="00102699"/>
    <w:rsid w:val="00137F7B"/>
    <w:rsid w:val="0014796C"/>
    <w:rsid w:val="00180ED3"/>
    <w:rsid w:val="001A0BF1"/>
    <w:rsid w:val="001B381C"/>
    <w:rsid w:val="001D7937"/>
    <w:rsid w:val="001F2F5D"/>
    <w:rsid w:val="00201B90"/>
    <w:rsid w:val="00224F8E"/>
    <w:rsid w:val="00240565"/>
    <w:rsid w:val="00264972"/>
    <w:rsid w:val="0029518F"/>
    <w:rsid w:val="002B21FC"/>
    <w:rsid w:val="002E41AD"/>
    <w:rsid w:val="00335164"/>
    <w:rsid w:val="00365342"/>
    <w:rsid w:val="003C60F3"/>
    <w:rsid w:val="003C613D"/>
    <w:rsid w:val="003D0C43"/>
    <w:rsid w:val="004052EB"/>
    <w:rsid w:val="00461410"/>
    <w:rsid w:val="0046788D"/>
    <w:rsid w:val="0048479A"/>
    <w:rsid w:val="004A5A15"/>
    <w:rsid w:val="004C6DBF"/>
    <w:rsid w:val="004F012D"/>
    <w:rsid w:val="00500431"/>
    <w:rsid w:val="005079D9"/>
    <w:rsid w:val="00514FEC"/>
    <w:rsid w:val="00524602"/>
    <w:rsid w:val="005336AB"/>
    <w:rsid w:val="00557C19"/>
    <w:rsid w:val="00570797"/>
    <w:rsid w:val="0059535C"/>
    <w:rsid w:val="005A021F"/>
    <w:rsid w:val="005D0BE8"/>
    <w:rsid w:val="005F237C"/>
    <w:rsid w:val="005F7514"/>
    <w:rsid w:val="006164EE"/>
    <w:rsid w:val="00633765"/>
    <w:rsid w:val="00633E59"/>
    <w:rsid w:val="0064127E"/>
    <w:rsid w:val="006E291B"/>
    <w:rsid w:val="006E53A7"/>
    <w:rsid w:val="00771F90"/>
    <w:rsid w:val="00794145"/>
    <w:rsid w:val="007E1F67"/>
    <w:rsid w:val="008343B4"/>
    <w:rsid w:val="00842775"/>
    <w:rsid w:val="00852B90"/>
    <w:rsid w:val="00864483"/>
    <w:rsid w:val="00877EA6"/>
    <w:rsid w:val="008819D6"/>
    <w:rsid w:val="008A2C75"/>
    <w:rsid w:val="008B456A"/>
    <w:rsid w:val="008C2D4D"/>
    <w:rsid w:val="008C5111"/>
    <w:rsid w:val="008F183C"/>
    <w:rsid w:val="008F7EBC"/>
    <w:rsid w:val="00906382"/>
    <w:rsid w:val="00922AEA"/>
    <w:rsid w:val="00965698"/>
    <w:rsid w:val="009669E9"/>
    <w:rsid w:val="0096748D"/>
    <w:rsid w:val="009756BC"/>
    <w:rsid w:val="00976432"/>
    <w:rsid w:val="0098016C"/>
    <w:rsid w:val="00993C95"/>
    <w:rsid w:val="009B019B"/>
    <w:rsid w:val="009C7DC6"/>
    <w:rsid w:val="00A0215C"/>
    <w:rsid w:val="00A03005"/>
    <w:rsid w:val="00AB6C41"/>
    <w:rsid w:val="00AF2BC9"/>
    <w:rsid w:val="00B03442"/>
    <w:rsid w:val="00B404E3"/>
    <w:rsid w:val="00B5213E"/>
    <w:rsid w:val="00B56DD0"/>
    <w:rsid w:val="00B65D96"/>
    <w:rsid w:val="00B72D9F"/>
    <w:rsid w:val="00B87103"/>
    <w:rsid w:val="00B946FE"/>
    <w:rsid w:val="00BE1DC2"/>
    <w:rsid w:val="00C169C5"/>
    <w:rsid w:val="00C22F8E"/>
    <w:rsid w:val="00C506AF"/>
    <w:rsid w:val="00C5613E"/>
    <w:rsid w:val="00C91CC1"/>
    <w:rsid w:val="00C96B5B"/>
    <w:rsid w:val="00CC45B1"/>
    <w:rsid w:val="00CE50A3"/>
    <w:rsid w:val="00D1564F"/>
    <w:rsid w:val="00D16763"/>
    <w:rsid w:val="00D51E70"/>
    <w:rsid w:val="00D815CE"/>
    <w:rsid w:val="00D95225"/>
    <w:rsid w:val="00D96B4B"/>
    <w:rsid w:val="00DE3628"/>
    <w:rsid w:val="00DF086E"/>
    <w:rsid w:val="00EE42C2"/>
    <w:rsid w:val="00EE78F1"/>
    <w:rsid w:val="00F40CB5"/>
    <w:rsid w:val="00FC0332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6748D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3"/>
    <w:rsid w:val="0096748D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6748D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3"/>
    <w:rsid w:val="0096748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KM1" Type="http://schemas.openxmlformats.org/officeDocument/2006/relationships/image" Target="media/kmaster1.png"/><Relationship Id="rIdKM2" Type="http://schemas.openxmlformats.org/officeDocument/2006/relationships/image" Target="media/kmaster2.jpeg"/><Relationship Id="rIdKM3" Type="http://schemas.openxmlformats.org/officeDocument/2006/relationships/image" Target="media/kmaster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فارغ</Template>
  <TotalTime>1</TotalTime>
  <Pages>1</Pages>
  <Words>350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2025-09-09T05:43:00Z</cp:lastPrinted>
  <dcterms:created xsi:type="dcterms:W3CDTF">2025-10-05T07:36:00Z</dcterms:created>
  <dcterms:modified xsi:type="dcterms:W3CDTF">2025-10-05T07:36:00Z</dcterms:modified>
</cp:coreProperties>
</file>