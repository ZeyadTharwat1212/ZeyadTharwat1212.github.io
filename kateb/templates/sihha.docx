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CE50A3" w:rsidRPr="00530987" w:rsidSect="0001271E">
      <w:pgSz w:w="11906" w:h="16838"/>
      <w:pgMar w:top="425" w:right="567" w:bottom="0" w:left="221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Zokrofi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Battout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Rasheeq">
    <w:panose1 w:val="02060803050605020204"/>
    <w:charset w:val="00"/>
    <w:family w:val="roman"/>
    <w:pitch w:val="variable"/>
    <w:sig w:usb0="800020AF" w:usb1="C000204A" w:usb2="00000008" w:usb3="00000000" w:csb0="00000041" w:csb1="00000000"/>
  </w:font>
  <w:font w:name="FS_Hilal_St_Fa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0A3"/>
    <w:rsid w:val="0001271E"/>
    <w:rsid w:val="0006276C"/>
    <w:rsid w:val="00070EA3"/>
    <w:rsid w:val="0008555B"/>
    <w:rsid w:val="00086883"/>
    <w:rsid w:val="000A142F"/>
    <w:rsid w:val="000B0094"/>
    <w:rsid w:val="000C1BF6"/>
    <w:rsid w:val="000C7034"/>
    <w:rsid w:val="000D0397"/>
    <w:rsid w:val="000D7ADE"/>
    <w:rsid w:val="000E3D5E"/>
    <w:rsid w:val="000F1244"/>
    <w:rsid w:val="000F24EB"/>
    <w:rsid w:val="00102699"/>
    <w:rsid w:val="00111A36"/>
    <w:rsid w:val="0013719A"/>
    <w:rsid w:val="0014796C"/>
    <w:rsid w:val="001750C6"/>
    <w:rsid w:val="001A0A9C"/>
    <w:rsid w:val="001A372D"/>
    <w:rsid w:val="001A4D1E"/>
    <w:rsid w:val="001A70F8"/>
    <w:rsid w:val="001B381C"/>
    <w:rsid w:val="001C265C"/>
    <w:rsid w:val="001D30B0"/>
    <w:rsid w:val="001D73CF"/>
    <w:rsid w:val="001E7C3C"/>
    <w:rsid w:val="00201B90"/>
    <w:rsid w:val="00240565"/>
    <w:rsid w:val="00262920"/>
    <w:rsid w:val="0029518F"/>
    <w:rsid w:val="002A5682"/>
    <w:rsid w:val="002B1AB4"/>
    <w:rsid w:val="002B1E9D"/>
    <w:rsid w:val="002B21FC"/>
    <w:rsid w:val="002E41AD"/>
    <w:rsid w:val="002F6EBB"/>
    <w:rsid w:val="0030546D"/>
    <w:rsid w:val="00335164"/>
    <w:rsid w:val="003515BC"/>
    <w:rsid w:val="00356A05"/>
    <w:rsid w:val="00365342"/>
    <w:rsid w:val="00380154"/>
    <w:rsid w:val="00382210"/>
    <w:rsid w:val="00395063"/>
    <w:rsid w:val="003A6941"/>
    <w:rsid w:val="004009FE"/>
    <w:rsid w:val="004023A1"/>
    <w:rsid w:val="00411BAC"/>
    <w:rsid w:val="004306E9"/>
    <w:rsid w:val="00466EFF"/>
    <w:rsid w:val="0046788D"/>
    <w:rsid w:val="0048479B"/>
    <w:rsid w:val="00487309"/>
    <w:rsid w:val="004A5A15"/>
    <w:rsid w:val="004B2BC0"/>
    <w:rsid w:val="004C31AC"/>
    <w:rsid w:val="004C6DBF"/>
    <w:rsid w:val="004E0BB7"/>
    <w:rsid w:val="004F012D"/>
    <w:rsid w:val="004F6705"/>
    <w:rsid w:val="00500431"/>
    <w:rsid w:val="00502FDC"/>
    <w:rsid w:val="005079D9"/>
    <w:rsid w:val="00514FEC"/>
    <w:rsid w:val="00521801"/>
    <w:rsid w:val="00524602"/>
    <w:rsid w:val="00530987"/>
    <w:rsid w:val="00533575"/>
    <w:rsid w:val="00557C19"/>
    <w:rsid w:val="00570797"/>
    <w:rsid w:val="005A582A"/>
    <w:rsid w:val="005C355B"/>
    <w:rsid w:val="005D0BE8"/>
    <w:rsid w:val="006164EE"/>
    <w:rsid w:val="0066305D"/>
    <w:rsid w:val="00674D6B"/>
    <w:rsid w:val="00696C67"/>
    <w:rsid w:val="006A526B"/>
    <w:rsid w:val="006A70ED"/>
    <w:rsid w:val="006B049F"/>
    <w:rsid w:val="006B3859"/>
    <w:rsid w:val="006E130A"/>
    <w:rsid w:val="006E26AB"/>
    <w:rsid w:val="006E291B"/>
    <w:rsid w:val="00704D87"/>
    <w:rsid w:val="007815D7"/>
    <w:rsid w:val="00781E17"/>
    <w:rsid w:val="007B399F"/>
    <w:rsid w:val="007C2069"/>
    <w:rsid w:val="007C608A"/>
    <w:rsid w:val="007D4472"/>
    <w:rsid w:val="007E1F67"/>
    <w:rsid w:val="00825945"/>
    <w:rsid w:val="008343B4"/>
    <w:rsid w:val="00846798"/>
    <w:rsid w:val="00852B90"/>
    <w:rsid w:val="00874367"/>
    <w:rsid w:val="008819D6"/>
    <w:rsid w:val="00886F68"/>
    <w:rsid w:val="008A7B1A"/>
    <w:rsid w:val="008B3434"/>
    <w:rsid w:val="008C315F"/>
    <w:rsid w:val="008F7EBC"/>
    <w:rsid w:val="009031ED"/>
    <w:rsid w:val="00906382"/>
    <w:rsid w:val="0095605D"/>
    <w:rsid w:val="00960782"/>
    <w:rsid w:val="009669E9"/>
    <w:rsid w:val="0096748D"/>
    <w:rsid w:val="009756BC"/>
    <w:rsid w:val="0098074A"/>
    <w:rsid w:val="00981EE4"/>
    <w:rsid w:val="00995C01"/>
    <w:rsid w:val="009B019B"/>
    <w:rsid w:val="009B6A91"/>
    <w:rsid w:val="009D2B26"/>
    <w:rsid w:val="009E0B6E"/>
    <w:rsid w:val="009E32A4"/>
    <w:rsid w:val="009E5C99"/>
    <w:rsid w:val="00A0215C"/>
    <w:rsid w:val="00A16DB1"/>
    <w:rsid w:val="00A261ED"/>
    <w:rsid w:val="00A3444B"/>
    <w:rsid w:val="00A454C0"/>
    <w:rsid w:val="00A6563B"/>
    <w:rsid w:val="00A818B8"/>
    <w:rsid w:val="00A837AC"/>
    <w:rsid w:val="00A849CF"/>
    <w:rsid w:val="00A96C46"/>
    <w:rsid w:val="00AE06BB"/>
    <w:rsid w:val="00AF2BC9"/>
    <w:rsid w:val="00B01739"/>
    <w:rsid w:val="00B404E3"/>
    <w:rsid w:val="00B5213E"/>
    <w:rsid w:val="00B55D92"/>
    <w:rsid w:val="00B56DD0"/>
    <w:rsid w:val="00B71E27"/>
    <w:rsid w:val="00B72D9F"/>
    <w:rsid w:val="00B74271"/>
    <w:rsid w:val="00B828EE"/>
    <w:rsid w:val="00B850AC"/>
    <w:rsid w:val="00B90263"/>
    <w:rsid w:val="00B946FE"/>
    <w:rsid w:val="00BB3CC0"/>
    <w:rsid w:val="00BC14F9"/>
    <w:rsid w:val="00BC5BBE"/>
    <w:rsid w:val="00BE26A6"/>
    <w:rsid w:val="00BF38B9"/>
    <w:rsid w:val="00C22F8E"/>
    <w:rsid w:val="00C443BB"/>
    <w:rsid w:val="00C54534"/>
    <w:rsid w:val="00C5613E"/>
    <w:rsid w:val="00C66356"/>
    <w:rsid w:val="00C66673"/>
    <w:rsid w:val="00C91CC1"/>
    <w:rsid w:val="00CE50A3"/>
    <w:rsid w:val="00CE65B2"/>
    <w:rsid w:val="00CF0334"/>
    <w:rsid w:val="00D107C6"/>
    <w:rsid w:val="00D14994"/>
    <w:rsid w:val="00D16763"/>
    <w:rsid w:val="00D55F70"/>
    <w:rsid w:val="00D815CE"/>
    <w:rsid w:val="00D95225"/>
    <w:rsid w:val="00D96B4B"/>
    <w:rsid w:val="00DD1CA6"/>
    <w:rsid w:val="00E02590"/>
    <w:rsid w:val="00E05821"/>
    <w:rsid w:val="00E13FA6"/>
    <w:rsid w:val="00E31E4B"/>
    <w:rsid w:val="00E329C8"/>
    <w:rsid w:val="00E64D22"/>
    <w:rsid w:val="00E74E9D"/>
    <w:rsid w:val="00E75501"/>
    <w:rsid w:val="00E7762E"/>
    <w:rsid w:val="00E83230"/>
    <w:rsid w:val="00E846C2"/>
    <w:rsid w:val="00E86195"/>
    <w:rsid w:val="00EA1B75"/>
    <w:rsid w:val="00EA730A"/>
    <w:rsid w:val="00EB02CB"/>
    <w:rsid w:val="00ED63FA"/>
    <w:rsid w:val="00EE42C2"/>
    <w:rsid w:val="00EF5F0D"/>
    <w:rsid w:val="00F07EAC"/>
    <w:rsid w:val="00F117B8"/>
    <w:rsid w:val="00F1414A"/>
    <w:rsid w:val="00F23479"/>
    <w:rsid w:val="00F40CB5"/>
    <w:rsid w:val="00F634D1"/>
    <w:rsid w:val="00F95F83"/>
    <w:rsid w:val="00FA348A"/>
    <w:rsid w:val="00FB7C0F"/>
    <w:rsid w:val="00FD5CAD"/>
    <w:rsid w:val="00FF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6748D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3"/>
    <w:rsid w:val="0096748D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96748D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3"/>
    <w:rsid w:val="0096748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فارغ</Template>
  <TotalTime>4</TotalTime>
  <Pages>1</Pages>
  <Words>396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2025-12-31T07:10:00Z</cp:lastPrinted>
  <dcterms:created xsi:type="dcterms:W3CDTF">2025-12-31T07:59:00Z</dcterms:created>
  <dcterms:modified xsi:type="dcterms:W3CDTF">2026-01-08T08:14:00Z</dcterms:modified>
</cp:coreProperties>
</file>