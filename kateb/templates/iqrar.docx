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B67690" w:rsidRPr="00D13687" w:rsidSect="00DF057F">
      <w:pgSz w:w="11906" w:h="16838" w:code="9"/>
      <w:pgMar w:top="851" w:right="1134" w:bottom="1134" w:left="1134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Diwani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Kharashi 59 Nask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973DA"/>
    <w:multiLevelType w:val="hybridMultilevel"/>
    <w:tmpl w:val="2FECCDB6"/>
    <w:lvl w:ilvl="0" w:tplc="4614C30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034"/>
    <w:rsid w:val="00054034"/>
    <w:rsid w:val="000A42DB"/>
    <w:rsid w:val="000A7482"/>
    <w:rsid w:val="000E7193"/>
    <w:rsid w:val="001668CE"/>
    <w:rsid w:val="0019136F"/>
    <w:rsid w:val="001A073E"/>
    <w:rsid w:val="001A728D"/>
    <w:rsid w:val="001E29F5"/>
    <w:rsid w:val="001E3BA1"/>
    <w:rsid w:val="002D0370"/>
    <w:rsid w:val="002D3377"/>
    <w:rsid w:val="002E716C"/>
    <w:rsid w:val="00327060"/>
    <w:rsid w:val="003D3ECE"/>
    <w:rsid w:val="00414D4A"/>
    <w:rsid w:val="00467213"/>
    <w:rsid w:val="004803FB"/>
    <w:rsid w:val="004946F2"/>
    <w:rsid w:val="004B63F4"/>
    <w:rsid w:val="004C513B"/>
    <w:rsid w:val="004D009D"/>
    <w:rsid w:val="005247D3"/>
    <w:rsid w:val="00587465"/>
    <w:rsid w:val="00591249"/>
    <w:rsid w:val="005B6F49"/>
    <w:rsid w:val="005D64BB"/>
    <w:rsid w:val="005F3E7A"/>
    <w:rsid w:val="0060611A"/>
    <w:rsid w:val="00631EE0"/>
    <w:rsid w:val="0068109B"/>
    <w:rsid w:val="00686D7C"/>
    <w:rsid w:val="006A697C"/>
    <w:rsid w:val="006D4CE0"/>
    <w:rsid w:val="006F0C02"/>
    <w:rsid w:val="00704EB7"/>
    <w:rsid w:val="00717EB5"/>
    <w:rsid w:val="00730588"/>
    <w:rsid w:val="007352C9"/>
    <w:rsid w:val="00765801"/>
    <w:rsid w:val="00780BF9"/>
    <w:rsid w:val="007C33AB"/>
    <w:rsid w:val="00816CB6"/>
    <w:rsid w:val="00843622"/>
    <w:rsid w:val="00860CF4"/>
    <w:rsid w:val="00887E91"/>
    <w:rsid w:val="008B17EF"/>
    <w:rsid w:val="008C4E7D"/>
    <w:rsid w:val="008D0481"/>
    <w:rsid w:val="00913EB8"/>
    <w:rsid w:val="00942C6F"/>
    <w:rsid w:val="00965DB7"/>
    <w:rsid w:val="0096733C"/>
    <w:rsid w:val="0098309D"/>
    <w:rsid w:val="009F6776"/>
    <w:rsid w:val="00A6216A"/>
    <w:rsid w:val="00A65E63"/>
    <w:rsid w:val="00A83D13"/>
    <w:rsid w:val="00A83F0A"/>
    <w:rsid w:val="00AC449F"/>
    <w:rsid w:val="00AD28C5"/>
    <w:rsid w:val="00B62C54"/>
    <w:rsid w:val="00B67690"/>
    <w:rsid w:val="00B72B9D"/>
    <w:rsid w:val="00B87585"/>
    <w:rsid w:val="00BB0559"/>
    <w:rsid w:val="00BC16F0"/>
    <w:rsid w:val="00BE0BF1"/>
    <w:rsid w:val="00C17D6A"/>
    <w:rsid w:val="00C2745B"/>
    <w:rsid w:val="00C3436F"/>
    <w:rsid w:val="00C349FA"/>
    <w:rsid w:val="00C74930"/>
    <w:rsid w:val="00CD577B"/>
    <w:rsid w:val="00D0363F"/>
    <w:rsid w:val="00D13687"/>
    <w:rsid w:val="00D30E08"/>
    <w:rsid w:val="00DA12A5"/>
    <w:rsid w:val="00DC3F8A"/>
    <w:rsid w:val="00DF057F"/>
    <w:rsid w:val="00DF38F3"/>
    <w:rsid w:val="00E40C28"/>
    <w:rsid w:val="00E41547"/>
    <w:rsid w:val="00ED0CC1"/>
    <w:rsid w:val="00F206BB"/>
    <w:rsid w:val="00F3205D"/>
    <w:rsid w:val="00F4621C"/>
    <w:rsid w:val="00F60618"/>
    <w:rsid w:val="00FB3BB2"/>
    <w:rsid w:val="00FC2F31"/>
    <w:rsid w:val="00FD062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2745B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C2745B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C2745B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link w:val="a3"/>
    <w:rsid w:val="00C2745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3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1</Template>
  <TotalTime>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2026-02-19T08:23:00Z</cp:lastPrinted>
  <dcterms:created xsi:type="dcterms:W3CDTF">2026-02-19T08:24:00Z</dcterms:created>
  <dcterms:modified xsi:type="dcterms:W3CDTF">2026-02-19T08:24:00Z</dcterms:modified>
</cp:coreProperties>
</file>