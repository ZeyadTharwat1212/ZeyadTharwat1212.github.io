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!--KATEB-BODY-->
    <w:sectPr w:rsidR="00A81787" w:rsidRPr="004C337A" w:rsidSect="001230A4">
      <w:pgSz w:w="11906" w:h="16838"/>
      <w:pgMar w:top="1134" w:right="707" w:bottom="1134" w:left="2268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Mudir MT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PT Bold Heading"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Sultan bold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DecoType Naskh Variants"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E5D6D"/>
    <w:rsid w:val="00025326"/>
    <w:rsid w:val="00046624"/>
    <w:rsid w:val="000655E6"/>
    <w:rsid w:val="000B2865"/>
    <w:rsid w:val="001230A4"/>
    <w:rsid w:val="0013673C"/>
    <w:rsid w:val="0014236B"/>
    <w:rsid w:val="00162359"/>
    <w:rsid w:val="00195BAF"/>
    <w:rsid w:val="001B09E3"/>
    <w:rsid w:val="001C5AC6"/>
    <w:rsid w:val="001F7760"/>
    <w:rsid w:val="00240565"/>
    <w:rsid w:val="00245C65"/>
    <w:rsid w:val="002C3D57"/>
    <w:rsid w:val="004A434F"/>
    <w:rsid w:val="004A5A15"/>
    <w:rsid w:val="004C337A"/>
    <w:rsid w:val="00500B01"/>
    <w:rsid w:val="005115C7"/>
    <w:rsid w:val="00526892"/>
    <w:rsid w:val="005E00A7"/>
    <w:rsid w:val="0066640E"/>
    <w:rsid w:val="00691930"/>
    <w:rsid w:val="006A5895"/>
    <w:rsid w:val="006C13B7"/>
    <w:rsid w:val="00716002"/>
    <w:rsid w:val="007344D1"/>
    <w:rsid w:val="0075308C"/>
    <w:rsid w:val="007A4C29"/>
    <w:rsid w:val="007C2B61"/>
    <w:rsid w:val="008003A6"/>
    <w:rsid w:val="00802A9D"/>
    <w:rsid w:val="0081659D"/>
    <w:rsid w:val="00876FA3"/>
    <w:rsid w:val="008956E0"/>
    <w:rsid w:val="008F579C"/>
    <w:rsid w:val="00903507"/>
    <w:rsid w:val="009037E9"/>
    <w:rsid w:val="00906382"/>
    <w:rsid w:val="009F585F"/>
    <w:rsid w:val="00A71250"/>
    <w:rsid w:val="00A81787"/>
    <w:rsid w:val="00C1764E"/>
    <w:rsid w:val="00C83632"/>
    <w:rsid w:val="00CD0511"/>
    <w:rsid w:val="00D2576A"/>
    <w:rsid w:val="00DC1D2D"/>
    <w:rsid w:val="00E30C30"/>
    <w:rsid w:val="00E33D55"/>
    <w:rsid w:val="00ED462B"/>
    <w:rsid w:val="00EE5D6D"/>
    <w:rsid w:val="00EF0300"/>
    <w:rsid w:val="00EF33C3"/>
    <w:rsid w:val="00F811FC"/>
    <w:rsid w:val="00F8612A"/>
    <w:rsid w:val="00FA5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CD0511"/>
    <w:pPr>
      <w:bidi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CD0511"/>
    <w:pPr>
      <w:bidi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KM1" Type="http://schemas.openxmlformats.org/officeDocument/2006/relationships/image" Target="media/kmaster1.wmf"/><Relationship Id="rIdKM2" Type="http://schemas.openxmlformats.org/officeDocument/2006/relationships/image" Target="media/kmaster2.jpeg"/><Relationship Id="rIdKM3" Type="http://schemas.openxmlformats.org/officeDocument/2006/relationships/image" Target="media/kmaster3.jpe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ملف فارغ </Template>
  <TotalTime>10</TotalTime>
  <Pages>1</Pages>
  <Words>346</Words>
  <Characters>1551</Characters>
  <Application>Microsoft Office Word</Application>
  <DocSecurity>0</DocSecurity>
  <Lines>12</Lines>
  <Paragraphs>3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14</cp:revision>
  <cp:lastPrinted>2026-02-05T06:59:00Z</cp:lastPrinted>
  <dcterms:created xsi:type="dcterms:W3CDTF">2025-11-29T06:51:00Z</dcterms:created>
  <dcterms:modified xsi:type="dcterms:W3CDTF">2026-02-05T06:59:00Z</dcterms:modified>
</cp:coreProperties>
</file>