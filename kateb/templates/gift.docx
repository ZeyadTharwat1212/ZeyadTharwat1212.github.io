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KATEB-BODY-->
    <w:sectPr w:rsidR="00BE3379" w:rsidRPr="00626581" w:rsidSect="00EF07FC">
      <w:pgSz w:w="11906" w:h="16838" w:code="9"/>
      <w:pgMar w:top="851" w:right="1021" w:bottom="568" w:left="1021" w:header="709" w:footer="709" w:gutter="0"/>
      <w:pgBorders w:offsetFrom="page">
        <w:top w:val="triangles" w:sz="23" w:space="24" w:color="auto"/>
        <w:left w:val="triangles" w:sz="23" w:space="24" w:color="auto"/>
        <w:bottom w:val="triangles" w:sz="23" w:space="24" w:color="auto"/>
        <w:right w:val="triangles" w:sz="23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F_Jeddah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Hotha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l-Kharashi Diwani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GA Battouta Regula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AWI-3-5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0C66D1"/>
    <w:multiLevelType w:val="hybridMultilevel"/>
    <w:tmpl w:val="7AC68FCC"/>
    <w:lvl w:ilvl="0" w:tplc="4D82CC9E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9B32CA"/>
    <w:multiLevelType w:val="hybridMultilevel"/>
    <w:tmpl w:val="39A24566"/>
    <w:lvl w:ilvl="0" w:tplc="D1124652">
      <w:start w:val="1"/>
      <w:numFmt w:val="decimal"/>
      <w:lvlText w:val="%1."/>
      <w:lvlJc w:val="left"/>
      <w:pPr>
        <w:ind w:left="732" w:hanging="372"/>
      </w:pPr>
      <w:rPr>
        <w:rFonts w:cs="Simplified Arabic"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4F360D"/>
    <w:multiLevelType w:val="hybridMultilevel"/>
    <w:tmpl w:val="D84450DE"/>
    <w:lvl w:ilvl="0" w:tplc="0400E9F4">
      <w:start w:val="1"/>
      <w:numFmt w:val="arabicAlpha"/>
      <w:lvlText w:val="(%1)"/>
      <w:lvlJc w:val="left"/>
      <w:pPr>
        <w:ind w:left="4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5" w:hanging="360"/>
      </w:pPr>
    </w:lvl>
    <w:lvl w:ilvl="2" w:tplc="0409001B" w:tentative="1">
      <w:start w:val="1"/>
      <w:numFmt w:val="lowerRoman"/>
      <w:lvlText w:val="%3."/>
      <w:lvlJc w:val="right"/>
      <w:pPr>
        <w:ind w:left="1515" w:hanging="180"/>
      </w:pPr>
    </w:lvl>
    <w:lvl w:ilvl="3" w:tplc="0409000F" w:tentative="1">
      <w:start w:val="1"/>
      <w:numFmt w:val="decimal"/>
      <w:lvlText w:val="%4."/>
      <w:lvlJc w:val="left"/>
      <w:pPr>
        <w:ind w:left="2235" w:hanging="360"/>
      </w:pPr>
    </w:lvl>
    <w:lvl w:ilvl="4" w:tplc="04090019" w:tentative="1">
      <w:start w:val="1"/>
      <w:numFmt w:val="lowerLetter"/>
      <w:lvlText w:val="%5."/>
      <w:lvlJc w:val="left"/>
      <w:pPr>
        <w:ind w:left="2955" w:hanging="360"/>
      </w:pPr>
    </w:lvl>
    <w:lvl w:ilvl="5" w:tplc="0409001B" w:tentative="1">
      <w:start w:val="1"/>
      <w:numFmt w:val="lowerRoman"/>
      <w:lvlText w:val="%6."/>
      <w:lvlJc w:val="right"/>
      <w:pPr>
        <w:ind w:left="3675" w:hanging="180"/>
      </w:pPr>
    </w:lvl>
    <w:lvl w:ilvl="6" w:tplc="0409000F" w:tentative="1">
      <w:start w:val="1"/>
      <w:numFmt w:val="decimal"/>
      <w:lvlText w:val="%7."/>
      <w:lvlJc w:val="left"/>
      <w:pPr>
        <w:ind w:left="4395" w:hanging="360"/>
      </w:pPr>
    </w:lvl>
    <w:lvl w:ilvl="7" w:tplc="04090019" w:tentative="1">
      <w:start w:val="1"/>
      <w:numFmt w:val="lowerLetter"/>
      <w:lvlText w:val="%8."/>
      <w:lvlJc w:val="left"/>
      <w:pPr>
        <w:ind w:left="5115" w:hanging="360"/>
      </w:pPr>
    </w:lvl>
    <w:lvl w:ilvl="8" w:tplc="0409001B" w:tentative="1">
      <w:start w:val="1"/>
      <w:numFmt w:val="lowerRoman"/>
      <w:lvlText w:val="%9."/>
      <w:lvlJc w:val="right"/>
      <w:pPr>
        <w:ind w:left="5835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EB4"/>
    <w:rsid w:val="0000471C"/>
    <w:rsid w:val="00025CBC"/>
    <w:rsid w:val="00054640"/>
    <w:rsid w:val="00065765"/>
    <w:rsid w:val="00066D48"/>
    <w:rsid w:val="00072E85"/>
    <w:rsid w:val="00087246"/>
    <w:rsid w:val="00090BBF"/>
    <w:rsid w:val="000A3DAB"/>
    <w:rsid w:val="000A7A32"/>
    <w:rsid w:val="000D3590"/>
    <w:rsid w:val="000D4BA2"/>
    <w:rsid w:val="00112F4C"/>
    <w:rsid w:val="001301B2"/>
    <w:rsid w:val="00136B21"/>
    <w:rsid w:val="0016061D"/>
    <w:rsid w:val="00161280"/>
    <w:rsid w:val="0016487D"/>
    <w:rsid w:val="001668CE"/>
    <w:rsid w:val="001A029B"/>
    <w:rsid w:val="001A1B95"/>
    <w:rsid w:val="001A3F16"/>
    <w:rsid w:val="001A46D8"/>
    <w:rsid w:val="001C16AE"/>
    <w:rsid w:val="001E6156"/>
    <w:rsid w:val="00210B1C"/>
    <w:rsid w:val="00210E06"/>
    <w:rsid w:val="002172B9"/>
    <w:rsid w:val="00221253"/>
    <w:rsid w:val="00241C22"/>
    <w:rsid w:val="00250608"/>
    <w:rsid w:val="00253728"/>
    <w:rsid w:val="00263D17"/>
    <w:rsid w:val="00274660"/>
    <w:rsid w:val="002A0E88"/>
    <w:rsid w:val="002A3796"/>
    <w:rsid w:val="002B0391"/>
    <w:rsid w:val="002B1A60"/>
    <w:rsid w:val="002C73B4"/>
    <w:rsid w:val="002E7EB4"/>
    <w:rsid w:val="003156AF"/>
    <w:rsid w:val="0036653D"/>
    <w:rsid w:val="003C091C"/>
    <w:rsid w:val="003F2A4A"/>
    <w:rsid w:val="00405750"/>
    <w:rsid w:val="00414D4A"/>
    <w:rsid w:val="00422011"/>
    <w:rsid w:val="00434210"/>
    <w:rsid w:val="00446191"/>
    <w:rsid w:val="00446FBE"/>
    <w:rsid w:val="00464C48"/>
    <w:rsid w:val="00486816"/>
    <w:rsid w:val="00490065"/>
    <w:rsid w:val="004924F1"/>
    <w:rsid w:val="004A5C14"/>
    <w:rsid w:val="004B1F2F"/>
    <w:rsid w:val="004C477B"/>
    <w:rsid w:val="004D6E39"/>
    <w:rsid w:val="004D779D"/>
    <w:rsid w:val="00516B39"/>
    <w:rsid w:val="00524133"/>
    <w:rsid w:val="005412DA"/>
    <w:rsid w:val="0054393A"/>
    <w:rsid w:val="0054760B"/>
    <w:rsid w:val="00554A2A"/>
    <w:rsid w:val="005755EE"/>
    <w:rsid w:val="00584C7A"/>
    <w:rsid w:val="005B07CF"/>
    <w:rsid w:val="005B4692"/>
    <w:rsid w:val="005C4F05"/>
    <w:rsid w:val="005D5B2C"/>
    <w:rsid w:val="005D6549"/>
    <w:rsid w:val="005E0AD2"/>
    <w:rsid w:val="005E517B"/>
    <w:rsid w:val="005F3386"/>
    <w:rsid w:val="00603C7F"/>
    <w:rsid w:val="00607365"/>
    <w:rsid w:val="00626581"/>
    <w:rsid w:val="00652676"/>
    <w:rsid w:val="00691696"/>
    <w:rsid w:val="0069798D"/>
    <w:rsid w:val="006A04A1"/>
    <w:rsid w:val="006B331F"/>
    <w:rsid w:val="006D3529"/>
    <w:rsid w:val="006D7200"/>
    <w:rsid w:val="006E1AF3"/>
    <w:rsid w:val="007057F9"/>
    <w:rsid w:val="007750E3"/>
    <w:rsid w:val="00776575"/>
    <w:rsid w:val="007A6FE6"/>
    <w:rsid w:val="007E01E7"/>
    <w:rsid w:val="007E4921"/>
    <w:rsid w:val="0083239E"/>
    <w:rsid w:val="00835EC0"/>
    <w:rsid w:val="008547F5"/>
    <w:rsid w:val="00857025"/>
    <w:rsid w:val="008734AC"/>
    <w:rsid w:val="00891B81"/>
    <w:rsid w:val="008A7FDA"/>
    <w:rsid w:val="008B4F08"/>
    <w:rsid w:val="008E1996"/>
    <w:rsid w:val="008E3B63"/>
    <w:rsid w:val="008E64BC"/>
    <w:rsid w:val="008E7F86"/>
    <w:rsid w:val="008F48C4"/>
    <w:rsid w:val="00925D21"/>
    <w:rsid w:val="00927135"/>
    <w:rsid w:val="00936053"/>
    <w:rsid w:val="00940D83"/>
    <w:rsid w:val="0094103F"/>
    <w:rsid w:val="00942474"/>
    <w:rsid w:val="00942CEE"/>
    <w:rsid w:val="00953A84"/>
    <w:rsid w:val="00957AD0"/>
    <w:rsid w:val="00965768"/>
    <w:rsid w:val="00983F05"/>
    <w:rsid w:val="009974FE"/>
    <w:rsid w:val="009A66B2"/>
    <w:rsid w:val="009C6A35"/>
    <w:rsid w:val="009D3C48"/>
    <w:rsid w:val="009E010A"/>
    <w:rsid w:val="00A2427F"/>
    <w:rsid w:val="00A278CC"/>
    <w:rsid w:val="00A530C9"/>
    <w:rsid w:val="00A60D1B"/>
    <w:rsid w:val="00A64AEB"/>
    <w:rsid w:val="00A67B05"/>
    <w:rsid w:val="00AC402F"/>
    <w:rsid w:val="00B00552"/>
    <w:rsid w:val="00B05B1B"/>
    <w:rsid w:val="00B11EAE"/>
    <w:rsid w:val="00B348B9"/>
    <w:rsid w:val="00B360B7"/>
    <w:rsid w:val="00B71198"/>
    <w:rsid w:val="00B71679"/>
    <w:rsid w:val="00B83B3E"/>
    <w:rsid w:val="00BA1877"/>
    <w:rsid w:val="00BB0009"/>
    <w:rsid w:val="00BB7A14"/>
    <w:rsid w:val="00BC257D"/>
    <w:rsid w:val="00BE0DB8"/>
    <w:rsid w:val="00BE3379"/>
    <w:rsid w:val="00BF68B0"/>
    <w:rsid w:val="00C15799"/>
    <w:rsid w:val="00C22A6E"/>
    <w:rsid w:val="00C36AF4"/>
    <w:rsid w:val="00C37662"/>
    <w:rsid w:val="00C5270A"/>
    <w:rsid w:val="00C619DE"/>
    <w:rsid w:val="00C75692"/>
    <w:rsid w:val="00C902F6"/>
    <w:rsid w:val="00CB71DD"/>
    <w:rsid w:val="00CC0359"/>
    <w:rsid w:val="00CC1FFC"/>
    <w:rsid w:val="00CC7332"/>
    <w:rsid w:val="00CD69F5"/>
    <w:rsid w:val="00CE3D86"/>
    <w:rsid w:val="00D0093D"/>
    <w:rsid w:val="00D02B3A"/>
    <w:rsid w:val="00D2528E"/>
    <w:rsid w:val="00D32A94"/>
    <w:rsid w:val="00D6084E"/>
    <w:rsid w:val="00D871FF"/>
    <w:rsid w:val="00D9683C"/>
    <w:rsid w:val="00DB2186"/>
    <w:rsid w:val="00DB22A7"/>
    <w:rsid w:val="00DC4EA6"/>
    <w:rsid w:val="00DD324A"/>
    <w:rsid w:val="00DD6C68"/>
    <w:rsid w:val="00DE7A9F"/>
    <w:rsid w:val="00E01584"/>
    <w:rsid w:val="00E05CC5"/>
    <w:rsid w:val="00E2189F"/>
    <w:rsid w:val="00E24638"/>
    <w:rsid w:val="00E33EFF"/>
    <w:rsid w:val="00E36499"/>
    <w:rsid w:val="00E54DB3"/>
    <w:rsid w:val="00E621FA"/>
    <w:rsid w:val="00E6475C"/>
    <w:rsid w:val="00E70F32"/>
    <w:rsid w:val="00E7420E"/>
    <w:rsid w:val="00E744D5"/>
    <w:rsid w:val="00E75E95"/>
    <w:rsid w:val="00EF07FC"/>
    <w:rsid w:val="00F05179"/>
    <w:rsid w:val="00F1140C"/>
    <w:rsid w:val="00F1619A"/>
    <w:rsid w:val="00F20555"/>
    <w:rsid w:val="00F306B7"/>
    <w:rsid w:val="00F55F61"/>
    <w:rsid w:val="00F562DA"/>
    <w:rsid w:val="00F61289"/>
    <w:rsid w:val="00F61A0A"/>
    <w:rsid w:val="00F72C53"/>
    <w:rsid w:val="00F74965"/>
    <w:rsid w:val="00F768C6"/>
    <w:rsid w:val="00F9660C"/>
    <w:rsid w:val="00FA3BFC"/>
    <w:rsid w:val="00FA3E3C"/>
    <w:rsid w:val="00FC18BF"/>
    <w:rsid w:val="00FC232D"/>
    <w:rsid w:val="00FC2E46"/>
    <w:rsid w:val="00FE30CD"/>
    <w:rsid w:val="00FE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E7E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Char"/>
    <w:rsid w:val="00C5270A"/>
    <w:rPr>
      <w:rFonts w:ascii="Tahoma" w:hAnsi="Tahoma"/>
      <w:sz w:val="18"/>
      <w:szCs w:val="18"/>
      <w:lang w:val="x-none" w:eastAsia="x-none"/>
    </w:rPr>
  </w:style>
  <w:style w:type="character" w:customStyle="1" w:styleId="Char">
    <w:name w:val="نص في بالون Char"/>
    <w:link w:val="a4"/>
    <w:rsid w:val="00C5270A"/>
    <w:rPr>
      <w:rFonts w:ascii="Tahoma" w:hAnsi="Tahoma" w:cs="Tahom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E7EB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Char"/>
    <w:rsid w:val="00C5270A"/>
    <w:rPr>
      <w:rFonts w:ascii="Tahoma" w:hAnsi="Tahoma"/>
      <w:sz w:val="18"/>
      <w:szCs w:val="18"/>
      <w:lang w:val="x-none" w:eastAsia="x-none"/>
    </w:rPr>
  </w:style>
  <w:style w:type="character" w:customStyle="1" w:styleId="Char">
    <w:name w:val="نص في بالون Char"/>
    <w:link w:val="a4"/>
    <w:rsid w:val="00C5270A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ملف 1</Template>
  <TotalTime>1</TotalTime>
  <Pages>2</Pages>
  <Words>674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بسم الله الرحمن الرحيم</vt:lpstr>
    </vt:vector>
  </TitlesOfParts>
  <Company/>
  <LinksUpToDate>false</LinksUpToDate>
  <CharactersWithSpaces>3757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3</cp:revision>
  <cp:lastPrinted>2024-09-04T05:52:00Z</cp:lastPrinted>
  <dcterms:created xsi:type="dcterms:W3CDTF">2024-08-05T09:33:00Z</dcterms:created>
  <dcterms:modified xsi:type="dcterms:W3CDTF">2024-09-04T05:53:00Z</dcterms:modified>
</cp:coreProperties>
</file>