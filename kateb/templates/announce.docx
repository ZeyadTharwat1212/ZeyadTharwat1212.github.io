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KATEB-BODY-->
    <w:sectPr w:rsidR="00CE50A3" w:rsidRPr="00993C95" w:rsidSect="000D3C8B">
      <w:pgSz w:w="11906" w:h="16838"/>
      <w:pgMar w:top="425" w:right="680" w:bottom="23" w:left="226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okrofi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GA Battouta Regula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e_Rasheeq">
    <w:panose1 w:val="02060803050605020204"/>
    <w:charset w:val="00"/>
    <w:family w:val="roman"/>
    <w:pitch w:val="variable"/>
    <w:sig w:usb0="800020AF" w:usb1="C000204A" w:usb2="00000008" w:usb3="00000000" w:csb0="00000041" w:csb1="00000000"/>
  </w:font>
  <w:font w:name="FS_Hilal_St_Fa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0A3"/>
    <w:rsid w:val="0000592E"/>
    <w:rsid w:val="000264C9"/>
    <w:rsid w:val="000422E0"/>
    <w:rsid w:val="000B0F57"/>
    <w:rsid w:val="000C7034"/>
    <w:rsid w:val="000D0397"/>
    <w:rsid w:val="000D3C8B"/>
    <w:rsid w:val="00102699"/>
    <w:rsid w:val="00137F7B"/>
    <w:rsid w:val="0014796C"/>
    <w:rsid w:val="00180ED3"/>
    <w:rsid w:val="001A0BF1"/>
    <w:rsid w:val="001B381C"/>
    <w:rsid w:val="001D7937"/>
    <w:rsid w:val="001F2F5D"/>
    <w:rsid w:val="00201B90"/>
    <w:rsid w:val="00224F8E"/>
    <w:rsid w:val="00240565"/>
    <w:rsid w:val="00264972"/>
    <w:rsid w:val="0029518F"/>
    <w:rsid w:val="002B21FC"/>
    <w:rsid w:val="002E41AD"/>
    <w:rsid w:val="00335164"/>
    <w:rsid w:val="00365342"/>
    <w:rsid w:val="003C60F3"/>
    <w:rsid w:val="003C613D"/>
    <w:rsid w:val="003D0C43"/>
    <w:rsid w:val="004052EB"/>
    <w:rsid w:val="00461410"/>
    <w:rsid w:val="0046788D"/>
    <w:rsid w:val="0048479A"/>
    <w:rsid w:val="004A5A15"/>
    <w:rsid w:val="004C6DBF"/>
    <w:rsid w:val="004F012D"/>
    <w:rsid w:val="00500431"/>
    <w:rsid w:val="005079D9"/>
    <w:rsid w:val="00514FEC"/>
    <w:rsid w:val="00524602"/>
    <w:rsid w:val="005336AB"/>
    <w:rsid w:val="00557C19"/>
    <w:rsid w:val="00570797"/>
    <w:rsid w:val="0059535C"/>
    <w:rsid w:val="005A021F"/>
    <w:rsid w:val="005D0BE8"/>
    <w:rsid w:val="005F237C"/>
    <w:rsid w:val="005F7514"/>
    <w:rsid w:val="006164EE"/>
    <w:rsid w:val="00633765"/>
    <w:rsid w:val="00633E59"/>
    <w:rsid w:val="0064127E"/>
    <w:rsid w:val="006E291B"/>
    <w:rsid w:val="006E53A7"/>
    <w:rsid w:val="00771F90"/>
    <w:rsid w:val="007E1F67"/>
    <w:rsid w:val="008343B4"/>
    <w:rsid w:val="00842775"/>
    <w:rsid w:val="00852B90"/>
    <w:rsid w:val="00864483"/>
    <w:rsid w:val="00877EA6"/>
    <w:rsid w:val="008819D6"/>
    <w:rsid w:val="008A2C75"/>
    <w:rsid w:val="008B456A"/>
    <w:rsid w:val="008C2D4D"/>
    <w:rsid w:val="008C5111"/>
    <w:rsid w:val="008F7EBC"/>
    <w:rsid w:val="00906382"/>
    <w:rsid w:val="00922AEA"/>
    <w:rsid w:val="00965698"/>
    <w:rsid w:val="009669E9"/>
    <w:rsid w:val="0096748D"/>
    <w:rsid w:val="009756BC"/>
    <w:rsid w:val="00976432"/>
    <w:rsid w:val="0098016C"/>
    <w:rsid w:val="00993C95"/>
    <w:rsid w:val="009B019B"/>
    <w:rsid w:val="009C7DC6"/>
    <w:rsid w:val="00A0215C"/>
    <w:rsid w:val="00AB6C41"/>
    <w:rsid w:val="00AF2BC9"/>
    <w:rsid w:val="00B03442"/>
    <w:rsid w:val="00B404E3"/>
    <w:rsid w:val="00B5213E"/>
    <w:rsid w:val="00B56DD0"/>
    <w:rsid w:val="00B65D96"/>
    <w:rsid w:val="00B72D9F"/>
    <w:rsid w:val="00B87103"/>
    <w:rsid w:val="00B946FE"/>
    <w:rsid w:val="00BE1DC2"/>
    <w:rsid w:val="00C169C5"/>
    <w:rsid w:val="00C22F8E"/>
    <w:rsid w:val="00C506AF"/>
    <w:rsid w:val="00C5613E"/>
    <w:rsid w:val="00C91CC1"/>
    <w:rsid w:val="00C96B5B"/>
    <w:rsid w:val="00CC45B1"/>
    <w:rsid w:val="00CE50A3"/>
    <w:rsid w:val="00D1564F"/>
    <w:rsid w:val="00D16763"/>
    <w:rsid w:val="00D51E70"/>
    <w:rsid w:val="00D815CE"/>
    <w:rsid w:val="00D95225"/>
    <w:rsid w:val="00D96B4B"/>
    <w:rsid w:val="00DE3628"/>
    <w:rsid w:val="00DF086E"/>
    <w:rsid w:val="00EE42C2"/>
    <w:rsid w:val="00EE78F1"/>
    <w:rsid w:val="00F40CB5"/>
    <w:rsid w:val="00FC0332"/>
    <w:rsid w:val="00FE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96748D"/>
    <w:rPr>
      <w:rFonts w:ascii="Tahoma" w:hAnsi="Tahoma"/>
      <w:sz w:val="18"/>
      <w:szCs w:val="18"/>
      <w:lang w:val="x-none" w:eastAsia="x-none"/>
    </w:rPr>
  </w:style>
  <w:style w:type="character" w:customStyle="1" w:styleId="Char">
    <w:name w:val="نص في بالون Char"/>
    <w:link w:val="a3"/>
    <w:rsid w:val="0096748D"/>
    <w:rPr>
      <w:rFonts w:ascii="Tahoma" w:hAnsi="Tahoma" w:cs="Tahom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96748D"/>
    <w:rPr>
      <w:rFonts w:ascii="Tahoma" w:hAnsi="Tahoma"/>
      <w:sz w:val="18"/>
      <w:szCs w:val="18"/>
      <w:lang w:val="x-none" w:eastAsia="x-none"/>
    </w:rPr>
  </w:style>
  <w:style w:type="character" w:customStyle="1" w:styleId="Char">
    <w:name w:val="نص في بالون Char"/>
    <w:link w:val="a3"/>
    <w:rsid w:val="0096748D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ملف فارغ</Template>
  <TotalTime>3</TotalTime>
  <Pages>1</Pages>
  <Words>352</Words>
  <Characters>1655</Characters>
  <Application>Microsoft Office Word</Application>
  <DocSecurity>0</DocSecurity>
  <Lines>13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cp:lastPrinted>2025-09-09T05:43:00Z</cp:lastPrinted>
  <dcterms:created xsi:type="dcterms:W3CDTF">2025-09-08T11:32:00Z</dcterms:created>
  <dcterms:modified xsi:type="dcterms:W3CDTF">2025-09-09T05:43:00Z</dcterms:modified>
</cp:coreProperties>
</file>